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5925" w14:textId="77777777" w:rsidR="003B0D27" w:rsidRDefault="00000000">
      <w:pPr>
        <w:snapToGrid w:val="0"/>
        <w:jc w:val="center"/>
        <w:rPr>
          <w:rFonts w:eastAsia="標楷體"/>
          <w:color w:val="000000"/>
          <w:sz w:val="40"/>
        </w:rPr>
      </w:pPr>
      <w:r>
        <w:rPr>
          <w:rFonts w:eastAsia="標楷體"/>
          <w:color w:val="000000"/>
          <w:sz w:val="40"/>
        </w:rPr>
        <w:t>數位學習與教育研究所</w:t>
      </w:r>
    </w:p>
    <w:p w14:paraId="5BA0CF55" w14:textId="77777777" w:rsidR="003B0D27" w:rsidRDefault="00000000">
      <w:pPr>
        <w:snapToGrid w:val="0"/>
        <w:jc w:val="center"/>
        <w:rPr>
          <w:rFonts w:eastAsia="標楷體"/>
          <w:color w:val="000000"/>
          <w:sz w:val="40"/>
        </w:rPr>
      </w:pPr>
      <w:r>
        <w:rPr>
          <w:rFonts w:eastAsia="標楷體"/>
          <w:color w:val="000000"/>
          <w:sz w:val="40"/>
        </w:rPr>
        <w:t>碩士論文計畫口試申請表</w:t>
      </w:r>
    </w:p>
    <w:p w14:paraId="433EE97D" w14:textId="77777777" w:rsidR="003B0D27" w:rsidRDefault="003B0D27" w:rsidP="00FD632D">
      <w:pPr>
        <w:snapToGrid w:val="0"/>
        <w:spacing w:line="276" w:lineRule="auto"/>
        <w:jc w:val="center"/>
        <w:rPr>
          <w:rFonts w:eastAsia="標楷體"/>
          <w:color w:val="000000"/>
          <w:sz w:val="40"/>
        </w:rPr>
      </w:pPr>
    </w:p>
    <w:p w14:paraId="5F9032AE" w14:textId="77777777" w:rsidR="003B0D27" w:rsidRDefault="00000000" w:rsidP="00FD632D">
      <w:pPr>
        <w:snapToGrid w:val="0"/>
        <w:spacing w:line="276" w:lineRule="auto"/>
        <w:jc w:val="center"/>
        <w:rPr>
          <w:rFonts w:eastAsia="標楷體"/>
          <w:color w:val="000000"/>
          <w:sz w:val="32"/>
          <w:szCs w:val="32"/>
        </w:rPr>
      </w:pPr>
      <w:r>
        <w:rPr>
          <w:rFonts w:eastAsia="標楷體"/>
          <w:color w:val="000000"/>
          <w:sz w:val="32"/>
          <w:szCs w:val="32"/>
        </w:rPr>
        <w:t>Graduate Institute of Digital Learning and Education</w:t>
      </w:r>
    </w:p>
    <w:p w14:paraId="0D0BC22C" w14:textId="376DA7A4" w:rsidR="003B0D27" w:rsidRPr="00FD632D" w:rsidRDefault="00000000" w:rsidP="00FD632D">
      <w:pPr>
        <w:snapToGrid w:val="0"/>
        <w:spacing w:line="276" w:lineRule="auto"/>
        <w:jc w:val="center"/>
        <w:rPr>
          <w:rFonts w:eastAsia="標楷體"/>
          <w:color w:val="000000"/>
          <w:sz w:val="32"/>
          <w:szCs w:val="32"/>
        </w:rPr>
      </w:pPr>
      <w:r>
        <w:rPr>
          <w:rFonts w:eastAsia="標楷體"/>
          <w:color w:val="000000"/>
          <w:sz w:val="32"/>
          <w:szCs w:val="32"/>
        </w:rPr>
        <w:t>Master Thesis Oral Proposal Hearing Application Form</w:t>
      </w:r>
    </w:p>
    <w:p w14:paraId="1724BA60" w14:textId="2D49AB9A" w:rsidR="003B0D27" w:rsidRDefault="0077495D">
      <w:pPr>
        <w:ind w:right="-334"/>
        <w:jc w:val="right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 xml:space="preserve">   </w:t>
      </w:r>
      <w:r w:rsidR="00000000">
        <w:rPr>
          <w:rFonts w:eastAsia="標楷體"/>
          <w:color w:val="000000"/>
        </w:rPr>
        <w:t>申請日期</w:t>
      </w:r>
      <w:r w:rsidR="00000000">
        <w:rPr>
          <w:rFonts w:eastAsia="標楷體"/>
          <w:color w:val="000000"/>
        </w:rPr>
        <w:t>Date of application</w:t>
      </w:r>
      <w:r w:rsidR="00000000">
        <w:rPr>
          <w:rFonts w:eastAsia="標楷體"/>
          <w:color w:val="000000"/>
        </w:rPr>
        <w:t>：</w:t>
      </w:r>
      <w:r>
        <w:rPr>
          <w:rFonts w:eastAsia="標楷體"/>
          <w:color w:val="000000"/>
        </w:rPr>
        <w:t>xxx</w:t>
      </w:r>
      <w:r w:rsidR="00000000">
        <w:rPr>
          <w:rFonts w:eastAsia="標楷體" w:hint="eastAsia"/>
          <w:color w:val="000000"/>
        </w:rPr>
        <w:t>年</w:t>
      </w:r>
      <w:r>
        <w:rPr>
          <w:rFonts w:eastAsia="標楷體"/>
          <w:color w:val="000000"/>
        </w:rPr>
        <w:t>xx</w:t>
      </w:r>
      <w:r w:rsidR="00000000">
        <w:rPr>
          <w:rFonts w:eastAsia="標楷體"/>
          <w:color w:val="000000"/>
        </w:rPr>
        <w:t>月</w:t>
      </w:r>
      <w:r>
        <w:rPr>
          <w:rFonts w:eastAsia="標楷體"/>
          <w:color w:val="000000"/>
        </w:rPr>
        <w:t>xx</w:t>
      </w:r>
      <w:r w:rsidR="00000000">
        <w:rPr>
          <w:rFonts w:eastAsia="標楷體" w:hint="eastAsia"/>
          <w:color w:val="000000"/>
        </w:rPr>
        <w:t>日</w:t>
      </w:r>
    </w:p>
    <w:tbl>
      <w:tblPr>
        <w:tblW w:w="9540" w:type="dxa"/>
        <w:tblInd w:w="-69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484"/>
        <w:gridCol w:w="505"/>
        <w:gridCol w:w="1932"/>
        <w:gridCol w:w="673"/>
        <w:gridCol w:w="781"/>
        <w:gridCol w:w="274"/>
        <w:gridCol w:w="1026"/>
        <w:gridCol w:w="233"/>
        <w:gridCol w:w="1755"/>
      </w:tblGrid>
      <w:tr w:rsidR="003B0D27" w14:paraId="48756A30" w14:textId="77777777" w:rsidTr="00687D4D">
        <w:trPr>
          <w:trHeight w:val="866"/>
        </w:trPr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70EA4AD" w14:textId="77777777" w:rsidR="003B0D27" w:rsidRDefault="00000000">
            <w:pPr>
              <w:jc w:val="center"/>
            </w:pPr>
            <w:r>
              <w:rPr>
                <w:rFonts w:eastAsia="標楷體"/>
                <w:color w:val="000000"/>
                <w:sz w:val="32"/>
              </w:rPr>
              <w:t>姓</w:t>
            </w:r>
            <w:r>
              <w:rPr>
                <w:rFonts w:eastAsia="標楷體"/>
                <w:color w:val="000000"/>
                <w:sz w:val="32"/>
              </w:rPr>
              <w:t xml:space="preserve">  </w:t>
            </w:r>
            <w:r>
              <w:rPr>
                <w:rFonts w:eastAsia="標楷體"/>
                <w:color w:val="000000"/>
                <w:sz w:val="32"/>
              </w:rPr>
              <w:t>名</w:t>
            </w:r>
          </w:p>
          <w:p w14:paraId="07D07CB5" w14:textId="77777777" w:rsidR="003B0D27" w:rsidRDefault="00000000">
            <w:pPr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31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44CE8F8" w14:textId="2E5251FC" w:rsidR="003B0D27" w:rsidRDefault="003B0D27" w:rsidP="00687D4D">
            <w:pPr>
              <w:jc w:val="center"/>
              <w:rPr>
                <w:rFonts w:eastAsia="標楷體"/>
                <w:color w:val="000000"/>
                <w:sz w:val="32"/>
              </w:rPr>
            </w:pPr>
          </w:p>
        </w:tc>
        <w:tc>
          <w:tcPr>
            <w:tcW w:w="10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925B4A" w14:textId="77777777" w:rsidR="003B0D27" w:rsidRDefault="00000000" w:rsidP="00687D4D">
            <w:pPr>
              <w:jc w:val="center"/>
            </w:pPr>
            <w:r>
              <w:rPr>
                <w:rFonts w:eastAsia="標楷體"/>
                <w:color w:val="000000"/>
                <w:sz w:val="32"/>
              </w:rPr>
              <w:t>學號</w:t>
            </w:r>
            <w:r>
              <w:rPr>
                <w:rFonts w:eastAsia="標楷體"/>
                <w:color w:val="000000"/>
                <w:sz w:val="28"/>
                <w:szCs w:val="28"/>
              </w:rPr>
              <w:t>Student ID</w:t>
            </w:r>
          </w:p>
        </w:tc>
        <w:tc>
          <w:tcPr>
            <w:tcW w:w="30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C526FD" w14:textId="271FEA18" w:rsidR="003B0D27" w:rsidRDefault="003B0D27" w:rsidP="00687D4D">
            <w:pPr>
              <w:jc w:val="center"/>
              <w:rPr>
                <w:rFonts w:eastAsia="標楷體"/>
                <w:color w:val="000000"/>
                <w:sz w:val="32"/>
              </w:rPr>
            </w:pPr>
          </w:p>
        </w:tc>
      </w:tr>
      <w:tr w:rsidR="003B0D27" w14:paraId="46D2E53B" w14:textId="77777777">
        <w:trPr>
          <w:cantSplit/>
          <w:trHeight w:val="867"/>
        </w:trPr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7788B4" w14:textId="77777777" w:rsidR="003B0D27" w:rsidRDefault="00000000">
            <w:pPr>
              <w:jc w:val="center"/>
            </w:pPr>
            <w:r>
              <w:rPr>
                <w:rFonts w:eastAsia="標楷體"/>
                <w:color w:val="000000"/>
                <w:sz w:val="32"/>
              </w:rPr>
              <w:t>論文題目</w:t>
            </w:r>
          </w:p>
          <w:p w14:paraId="13C4565B" w14:textId="77777777" w:rsidR="003B0D27" w:rsidRDefault="00000000">
            <w:pPr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  <w:r>
              <w:rPr>
                <w:rFonts w:eastAsia="標楷體"/>
                <w:color w:val="000000"/>
                <w:sz w:val="28"/>
                <w:szCs w:val="28"/>
              </w:rPr>
              <w:t>Thesis Title</w:t>
            </w:r>
          </w:p>
        </w:tc>
        <w:tc>
          <w:tcPr>
            <w:tcW w:w="71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38599F" w14:textId="7E48FD92" w:rsidR="003B0D27" w:rsidRDefault="003B0D27">
            <w:pPr>
              <w:jc w:val="center"/>
              <w:rPr>
                <w:rFonts w:eastAsia="標楷體"/>
                <w:color w:val="000000"/>
                <w:sz w:val="32"/>
              </w:rPr>
            </w:pPr>
          </w:p>
        </w:tc>
      </w:tr>
      <w:tr w:rsidR="003B0D27" w14:paraId="5DD5B228" w14:textId="77777777">
        <w:trPr>
          <w:trHeight w:val="867"/>
        </w:trPr>
        <w:tc>
          <w:tcPr>
            <w:tcW w:w="2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B0D251" w14:textId="77777777" w:rsidR="003B0D27" w:rsidRDefault="00000000">
            <w:pPr>
              <w:spacing w:line="360" w:lineRule="exact"/>
              <w:jc w:val="center"/>
            </w:pPr>
            <w:r>
              <w:rPr>
                <w:rFonts w:eastAsia="標楷體"/>
                <w:color w:val="000000"/>
                <w:sz w:val="32"/>
              </w:rPr>
              <w:t>口試時間</w:t>
            </w:r>
            <w:r>
              <w:rPr>
                <w:rFonts w:eastAsia="標楷體"/>
                <w:color w:val="000000"/>
                <w:sz w:val="28"/>
                <w:szCs w:val="28"/>
              </w:rPr>
              <w:t>Time</w:t>
            </w:r>
          </w:p>
          <w:p w14:paraId="51813BA6" w14:textId="77777777" w:rsidR="003B0D27" w:rsidRDefault="003B0D27">
            <w:pPr>
              <w:spacing w:line="36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38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0C9837" w14:textId="6F10EE07" w:rsidR="003B0D27" w:rsidRPr="00687D4D" w:rsidRDefault="0077495D" w:rsidP="00687D4D">
            <w:pPr>
              <w:spacing w:line="360" w:lineRule="exact"/>
              <w:jc w:val="center"/>
            </w:pPr>
            <w:r>
              <w:rPr>
                <w:rFonts w:eastAsia="標楷體"/>
                <w:color w:val="000000"/>
                <w:sz w:val="32"/>
              </w:rPr>
              <w:t>xxx</w:t>
            </w:r>
            <w:r w:rsidR="00687D4D">
              <w:rPr>
                <w:rFonts w:eastAsia="標楷體"/>
                <w:color w:val="000000"/>
                <w:sz w:val="32"/>
              </w:rPr>
              <w:t>年</w:t>
            </w:r>
            <w:r>
              <w:rPr>
                <w:rFonts w:eastAsia="標楷體"/>
                <w:color w:val="000000"/>
                <w:sz w:val="32"/>
              </w:rPr>
              <w:t>x</w:t>
            </w:r>
            <w:r w:rsidR="00687D4D">
              <w:rPr>
                <w:rFonts w:eastAsia="標楷體"/>
                <w:color w:val="000000"/>
                <w:sz w:val="32"/>
              </w:rPr>
              <w:t>月</w:t>
            </w:r>
            <w:r>
              <w:rPr>
                <w:rFonts w:eastAsia="標楷體"/>
                <w:color w:val="000000"/>
                <w:sz w:val="32"/>
              </w:rPr>
              <w:t>x</w:t>
            </w:r>
            <w:r w:rsidR="00687D4D">
              <w:rPr>
                <w:rFonts w:eastAsia="標楷體"/>
                <w:color w:val="000000"/>
                <w:sz w:val="32"/>
              </w:rPr>
              <w:t>日</w:t>
            </w:r>
          </w:p>
          <w:p w14:paraId="5B383080" w14:textId="1C2F7A67" w:rsidR="003B0D27" w:rsidRDefault="0077495D">
            <w:pPr>
              <w:spacing w:line="360" w:lineRule="exact"/>
              <w:jc w:val="center"/>
            </w:pPr>
            <w:r>
              <w:rPr>
                <w:rFonts w:eastAsia="標楷體"/>
                <w:color w:val="000000"/>
                <w:sz w:val="32"/>
              </w:rPr>
              <w:t>xx</w:t>
            </w:r>
            <w:r w:rsidR="00687D4D">
              <w:rPr>
                <w:rFonts w:eastAsia="標楷體" w:hint="eastAsia"/>
                <w:color w:val="000000"/>
                <w:sz w:val="32"/>
              </w:rPr>
              <w:t>時</w:t>
            </w:r>
            <w:r>
              <w:rPr>
                <w:rFonts w:eastAsia="標楷體"/>
                <w:color w:val="000000"/>
                <w:sz w:val="32"/>
              </w:rPr>
              <w:t>xx</w:t>
            </w:r>
            <w:r w:rsidR="00687D4D">
              <w:rPr>
                <w:rFonts w:eastAsia="標楷體"/>
                <w:color w:val="000000"/>
                <w:sz w:val="32"/>
              </w:rPr>
              <w:t>分</w:t>
            </w:r>
          </w:p>
        </w:tc>
        <w:tc>
          <w:tcPr>
            <w:tcW w:w="15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A97306" w14:textId="77777777" w:rsidR="003B0D27" w:rsidRDefault="00000000">
            <w:pPr>
              <w:spacing w:line="360" w:lineRule="exact"/>
              <w:jc w:val="center"/>
            </w:pPr>
            <w:r>
              <w:rPr>
                <w:rFonts w:eastAsia="標楷體"/>
                <w:color w:val="000000"/>
                <w:sz w:val="32"/>
              </w:rPr>
              <w:t>地點</w:t>
            </w:r>
            <w:r>
              <w:rPr>
                <w:rFonts w:eastAsia="標楷體"/>
                <w:color w:val="000000"/>
                <w:sz w:val="28"/>
                <w:szCs w:val="28"/>
              </w:rPr>
              <w:t>Venue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AE67ED" w14:textId="2C0FF3B1" w:rsidR="003B0D27" w:rsidRDefault="003B0D27">
            <w:pPr>
              <w:spacing w:line="360" w:lineRule="exact"/>
              <w:jc w:val="center"/>
              <w:rPr>
                <w:rFonts w:eastAsia="標楷體"/>
                <w:color w:val="000000"/>
                <w:sz w:val="32"/>
              </w:rPr>
            </w:pPr>
          </w:p>
        </w:tc>
      </w:tr>
      <w:tr w:rsidR="003B0D27" w14:paraId="2CB4949B" w14:textId="77777777" w:rsidTr="00D901D1">
        <w:trPr>
          <w:trHeight w:val="1674"/>
        </w:trPr>
        <w:tc>
          <w:tcPr>
            <w:tcW w:w="1877" w:type="dxa"/>
            <w:tcBorders>
              <w:lef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20982C" w14:textId="77777777" w:rsidR="003B0D27" w:rsidRDefault="00000000">
            <w:pPr>
              <w:snapToGrid w:val="0"/>
              <w:spacing w:before="240" w:after="120"/>
              <w:ind w:right="28"/>
              <w:jc w:val="center"/>
            </w:pPr>
            <w:r>
              <w:rPr>
                <w:rFonts w:eastAsia="標楷體"/>
                <w:sz w:val="28"/>
                <w:szCs w:val="28"/>
              </w:rPr>
              <w:t>委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員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姓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名</w:t>
            </w:r>
            <w:r>
              <w:rPr>
                <w:rFonts w:eastAsia="標楷體"/>
              </w:rPr>
              <w:t>Name of Committee members</w:t>
            </w:r>
          </w:p>
        </w:tc>
        <w:tc>
          <w:tcPr>
            <w:tcW w:w="29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7AC28C" w14:textId="77777777" w:rsidR="003B0D27" w:rsidRDefault="00000000">
            <w:pPr>
              <w:spacing w:before="240" w:after="120"/>
              <w:ind w:right="28" w:firstLine="91"/>
              <w:jc w:val="center"/>
            </w:pPr>
            <w:r>
              <w:rPr>
                <w:rFonts w:eastAsia="標楷體"/>
                <w:sz w:val="28"/>
                <w:szCs w:val="28"/>
              </w:rPr>
              <w:t>服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務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單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位</w:t>
            </w:r>
            <w:r>
              <w:rPr>
                <w:rFonts w:eastAsia="標楷體"/>
              </w:rPr>
              <w:t>Affiliation</w:t>
            </w:r>
          </w:p>
        </w:tc>
        <w:tc>
          <w:tcPr>
            <w:tcW w:w="145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866AA6" w14:textId="77777777" w:rsidR="003B0D27" w:rsidRDefault="00000000">
            <w:pPr>
              <w:spacing w:before="240" w:after="120"/>
              <w:ind w:right="28" w:firstLine="91"/>
              <w:jc w:val="center"/>
            </w:pPr>
            <w:r>
              <w:rPr>
                <w:rFonts w:eastAsia="標楷體"/>
                <w:sz w:val="28"/>
                <w:szCs w:val="28"/>
              </w:rPr>
              <w:t>職</w:t>
            </w:r>
            <w:r>
              <w:rPr>
                <w:rFonts w:eastAsia="標楷體"/>
                <w:sz w:val="28"/>
                <w:szCs w:val="28"/>
              </w:rPr>
              <w:t xml:space="preserve"> </w:t>
            </w:r>
            <w:r>
              <w:rPr>
                <w:rFonts w:eastAsia="標楷體"/>
                <w:sz w:val="28"/>
                <w:szCs w:val="28"/>
              </w:rPr>
              <w:t>稱</w:t>
            </w:r>
          </w:p>
          <w:p w14:paraId="76B62A75" w14:textId="77777777" w:rsidR="003B0D27" w:rsidRDefault="00000000">
            <w:pPr>
              <w:spacing w:before="240" w:after="120"/>
              <w:ind w:right="28" w:firstLine="91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Title</w:t>
            </w:r>
          </w:p>
        </w:tc>
        <w:tc>
          <w:tcPr>
            <w:tcW w:w="32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87C7A2" w14:textId="77777777" w:rsidR="003B0D27" w:rsidRDefault="00000000">
            <w:pPr>
              <w:spacing w:line="0" w:lineRule="atLeast"/>
              <w:ind w:right="28" w:firstLine="91"/>
              <w:jc w:val="center"/>
            </w:pPr>
            <w:r>
              <w:rPr>
                <w:rFonts w:eastAsia="標楷體"/>
                <w:sz w:val="28"/>
                <w:szCs w:val="28"/>
              </w:rPr>
              <w:t>論文初稿寄送地址</w:t>
            </w:r>
          </w:p>
          <w:p w14:paraId="050278E2" w14:textId="77777777" w:rsidR="003B0D27" w:rsidRDefault="00000000">
            <w:pPr>
              <w:snapToGrid w:val="0"/>
              <w:spacing w:before="180" w:line="0" w:lineRule="atLeast"/>
              <w:ind w:right="28" w:firstLine="91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Mailing Address</w:t>
            </w:r>
          </w:p>
          <w:p w14:paraId="4AE42036" w14:textId="77777777" w:rsidR="003B0D27" w:rsidRDefault="00000000">
            <w:pPr>
              <w:spacing w:line="0" w:lineRule="atLeast"/>
              <w:ind w:right="28" w:firstLine="91"/>
              <w:jc w:val="center"/>
            </w:pPr>
            <w:r>
              <w:rPr>
                <w:rFonts w:eastAsia="標楷體"/>
              </w:rPr>
              <w:t>(for sending the draft thesis)</w:t>
            </w:r>
          </w:p>
        </w:tc>
      </w:tr>
      <w:tr w:rsidR="003B0D27" w14:paraId="3ED4D329" w14:textId="77777777" w:rsidTr="0077495D">
        <w:trPr>
          <w:trHeight w:val="865"/>
        </w:trPr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6B5C1BF" w14:textId="7B04965A" w:rsidR="003B0D27" w:rsidRPr="00D901D1" w:rsidRDefault="003B0D27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D68226" w14:textId="1B11C7B0" w:rsidR="003B0D27" w:rsidRPr="00D901D1" w:rsidRDefault="003B0D27" w:rsidP="0077495D">
            <w:pPr>
              <w:spacing w:before="120" w:after="120"/>
              <w:ind w:right="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4BA367" w14:textId="082EF5FB" w:rsidR="003B0D27" w:rsidRPr="00D901D1" w:rsidRDefault="003B0D27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A58464" w14:textId="4518CAF6" w:rsidR="003B0D27" w:rsidRPr="00D901D1" w:rsidRDefault="003B0D27" w:rsidP="0077495D">
            <w:pPr>
              <w:snapToGrid w:val="0"/>
              <w:spacing w:line="240" w:lineRule="atLeast"/>
              <w:ind w:right="28"/>
              <w:jc w:val="center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3B0D27" w14:paraId="10FC0FAA" w14:textId="77777777" w:rsidTr="0077495D">
        <w:tc>
          <w:tcPr>
            <w:tcW w:w="1877" w:type="dxa"/>
            <w:tcBorders>
              <w:lef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B595C7" w14:textId="7A08FEB7" w:rsidR="003B0D27" w:rsidRPr="00D901D1" w:rsidRDefault="003B0D27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FAA84" w14:textId="3B87A02D" w:rsidR="003B0D27" w:rsidRPr="00D901D1" w:rsidRDefault="003B0D27" w:rsidP="0077495D">
            <w:pPr>
              <w:spacing w:before="120" w:after="120"/>
              <w:ind w:right="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7D5EC5" w14:textId="54D00561" w:rsidR="008329B8" w:rsidRPr="00D901D1" w:rsidRDefault="008329B8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A99D16" w14:textId="3E6A4B9E" w:rsidR="003B0D27" w:rsidRPr="00D901D1" w:rsidRDefault="003B0D27" w:rsidP="0077495D">
            <w:pPr>
              <w:spacing w:line="240" w:lineRule="atLeast"/>
              <w:ind w:right="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B0D27" w14:paraId="0CD1031F" w14:textId="77777777" w:rsidTr="0077495D">
        <w:tc>
          <w:tcPr>
            <w:tcW w:w="187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F1A8DA" w14:textId="4620B4A2" w:rsidR="003B0D27" w:rsidRPr="00D901D1" w:rsidRDefault="003B0D27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9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E78099" w14:textId="2A24A8E6" w:rsidR="003B0D27" w:rsidRPr="008329B8" w:rsidRDefault="003B0D27" w:rsidP="0077495D">
            <w:pPr>
              <w:spacing w:before="120" w:after="120"/>
              <w:ind w:right="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tcBorders>
              <w:top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3D3968" w14:textId="2B4C49D0" w:rsidR="003B0D27" w:rsidRPr="00D901D1" w:rsidRDefault="003B0D27" w:rsidP="0077495D">
            <w:pPr>
              <w:spacing w:before="120" w:after="120"/>
              <w:ind w:right="28" w:firstLine="9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28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D04416" w14:textId="5DB0BD56" w:rsidR="003B0D27" w:rsidRPr="00D901D1" w:rsidRDefault="003B0D27" w:rsidP="0077495D">
            <w:pPr>
              <w:spacing w:line="240" w:lineRule="atLeast"/>
              <w:ind w:right="2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750EF" w14:paraId="51ADF47A" w14:textId="77777777" w:rsidTr="008A19D2">
        <w:trPr>
          <w:cantSplit/>
          <w:trHeight w:val="1744"/>
        </w:trPr>
        <w:tc>
          <w:tcPr>
            <w:tcW w:w="28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E8963D" w14:textId="77777777" w:rsidR="00F750EF" w:rsidRDefault="00F750EF" w:rsidP="008329B8">
            <w:pPr>
              <w:snapToGrid w:val="0"/>
              <w:spacing w:line="360" w:lineRule="exact"/>
              <w:jc w:val="center"/>
              <w:rPr>
                <w:rFonts w:eastAsia="標楷體"/>
                <w:color w:val="000000"/>
                <w:sz w:val="32"/>
              </w:rPr>
            </w:pPr>
            <w:r>
              <w:rPr>
                <w:rFonts w:eastAsia="標楷體"/>
                <w:color w:val="000000"/>
                <w:sz w:val="32"/>
              </w:rPr>
              <w:t>指導教授簽名</w:t>
            </w:r>
          </w:p>
          <w:p w14:paraId="3FD8939A" w14:textId="77777777" w:rsidR="00F750EF" w:rsidRDefault="00F750EF" w:rsidP="008329B8">
            <w:pPr>
              <w:snapToGrid w:val="0"/>
              <w:spacing w:line="360" w:lineRule="exact"/>
              <w:jc w:val="center"/>
            </w:pPr>
            <w:r>
              <w:rPr>
                <w:rFonts w:eastAsia="標楷體"/>
                <w:color w:val="000000"/>
              </w:rPr>
              <w:t>Advisor Signature</w:t>
            </w:r>
          </w:p>
        </w:tc>
        <w:tc>
          <w:tcPr>
            <w:tcW w:w="33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A354EE" w14:textId="77777777" w:rsidR="00F750EF" w:rsidRDefault="00F750EF" w:rsidP="00F750EF">
            <w:pPr>
              <w:jc w:val="center"/>
              <w:rPr>
                <w:rFonts w:eastAsia="標楷體"/>
                <w:color w:val="000000"/>
                <w:sz w:val="32"/>
              </w:rPr>
            </w:pPr>
          </w:p>
        </w:tc>
        <w:tc>
          <w:tcPr>
            <w:tcW w:w="1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EFE346E" w14:textId="77777777" w:rsidR="00F750EF" w:rsidRDefault="00F750EF">
            <w:pPr>
              <w:jc w:val="center"/>
            </w:pPr>
            <w:r>
              <w:rPr>
                <w:rFonts w:eastAsia="標楷體"/>
                <w:color w:val="000000"/>
                <w:sz w:val="28"/>
                <w:szCs w:val="28"/>
              </w:rPr>
              <w:t>所長簽名</w:t>
            </w:r>
            <w:r>
              <w:rPr>
                <w:rFonts w:eastAsia="標楷體"/>
                <w:color w:val="000000"/>
              </w:rPr>
              <w:t>Chairperson</w:t>
            </w:r>
          </w:p>
          <w:p w14:paraId="792E5778" w14:textId="77777777" w:rsidR="00F750EF" w:rsidRDefault="00F750EF">
            <w:pPr>
              <w:jc w:val="center"/>
            </w:pPr>
            <w:r>
              <w:rPr>
                <w:rFonts w:eastAsia="標楷體"/>
                <w:color w:val="000000"/>
              </w:rPr>
              <w:t>Signature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DE8C03" w14:textId="77777777" w:rsidR="00F750EF" w:rsidRDefault="00F750EF" w:rsidP="00F750EF">
            <w:pPr>
              <w:jc w:val="center"/>
              <w:rPr>
                <w:rFonts w:eastAsia="標楷體"/>
                <w:color w:val="000000"/>
                <w:sz w:val="32"/>
              </w:rPr>
            </w:pPr>
          </w:p>
        </w:tc>
      </w:tr>
    </w:tbl>
    <w:p w14:paraId="47B7671E" w14:textId="77777777" w:rsidR="003B0D27" w:rsidRDefault="00000000">
      <w:pPr>
        <w:ind w:left="-2" w:hanging="538"/>
      </w:pPr>
      <w:r>
        <w:rPr>
          <w:rFonts w:eastAsia="標楷體"/>
          <w:color w:val="000000"/>
          <w:sz w:val="26"/>
        </w:rPr>
        <w:t>說明</w:t>
      </w:r>
      <w:r>
        <w:rPr>
          <w:rFonts w:eastAsia="標楷體"/>
          <w:color w:val="000000"/>
          <w:sz w:val="22"/>
          <w:szCs w:val="22"/>
        </w:rPr>
        <w:t>Explanation</w:t>
      </w:r>
      <w:r>
        <w:rPr>
          <w:rFonts w:eastAsia="標楷體"/>
          <w:color w:val="000000"/>
          <w:sz w:val="26"/>
        </w:rPr>
        <w:t>：</w:t>
      </w:r>
    </w:p>
    <w:p w14:paraId="61FBC370" w14:textId="77777777" w:rsidR="003B0D27" w:rsidRDefault="00000000">
      <w:pPr>
        <w:numPr>
          <w:ilvl w:val="0"/>
          <w:numId w:val="1"/>
        </w:numPr>
        <w:rPr>
          <w:rFonts w:eastAsia="標楷體"/>
          <w:color w:val="000000"/>
        </w:rPr>
      </w:pPr>
      <w:r>
        <w:rPr>
          <w:rFonts w:eastAsia="標楷體"/>
          <w:color w:val="000000"/>
        </w:rPr>
        <w:t>申請日期和口試日期間隔至少二週以上，以利行政作業。</w:t>
      </w:r>
    </w:p>
    <w:p w14:paraId="12857BDA" w14:textId="77777777" w:rsidR="003B0D27" w:rsidRDefault="00000000">
      <w:pPr>
        <w:tabs>
          <w:tab w:val="left" w:pos="360"/>
        </w:tabs>
        <w:ind w:left="520" w:hanging="280"/>
        <w:outlineLvl w:val="0"/>
      </w:pPr>
      <w:r>
        <w:rPr>
          <w:rFonts w:eastAsia="標楷體"/>
          <w:sz w:val="28"/>
          <w:szCs w:val="28"/>
        </w:rPr>
        <w:tab/>
      </w:r>
      <w:r>
        <w:rPr>
          <w:rFonts w:eastAsia="標楷體"/>
          <w:sz w:val="20"/>
          <w:szCs w:val="20"/>
        </w:rPr>
        <w:t>For administrative purpose, please apply at least 2 weeks before the oral examination.</w:t>
      </w:r>
    </w:p>
    <w:p w14:paraId="25ED1DB5" w14:textId="77777777" w:rsidR="003B0D27" w:rsidRDefault="00000000">
      <w:pPr>
        <w:numPr>
          <w:ilvl w:val="0"/>
          <w:numId w:val="1"/>
        </w:numPr>
      </w:pPr>
      <w:r>
        <w:rPr>
          <w:rFonts w:eastAsia="標楷體"/>
          <w:bCs/>
        </w:rPr>
        <w:t>校外委員</w:t>
      </w:r>
      <w:r>
        <w:rPr>
          <w:rFonts w:eastAsia="標楷體"/>
        </w:rPr>
        <w:t>如須入校停車，請先詢問車號，並下載校外委員入校申請表。</w:t>
      </w:r>
    </w:p>
    <w:p w14:paraId="1499757C" w14:textId="77777777" w:rsidR="003B0D27" w:rsidRDefault="00000000">
      <w:pPr>
        <w:tabs>
          <w:tab w:val="left" w:pos="360"/>
        </w:tabs>
        <w:ind w:left="440" w:hanging="200"/>
        <w:outlineLvl w:val="0"/>
      </w:pPr>
      <w:r>
        <w:rPr>
          <w:rFonts w:eastAsia="標楷體"/>
          <w:sz w:val="20"/>
          <w:szCs w:val="20"/>
        </w:rPr>
        <w:t xml:space="preserve">If an external committee member needs parking, please inquire his/her vehicle number, fill out the Parking Application Form, and summit it to the Institute Office. </w:t>
      </w:r>
    </w:p>
    <w:sectPr w:rsidR="003B0D27">
      <w:pgSz w:w="11906" w:h="16838"/>
      <w:pgMar w:top="1258" w:right="1800" w:bottom="1078" w:left="1800" w:header="720" w:footer="720" w:gutter="0"/>
      <w:cols w:space="720"/>
      <w:docGrid w:type="lines" w:linePitch="36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72F3" w14:textId="77777777" w:rsidR="00B94664" w:rsidRDefault="00B94664">
      <w:r>
        <w:separator/>
      </w:r>
    </w:p>
  </w:endnote>
  <w:endnote w:type="continuationSeparator" w:id="0">
    <w:p w14:paraId="667AC6D4" w14:textId="77777777" w:rsidR="00B94664" w:rsidRDefault="00B94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DFC5" w14:textId="77777777" w:rsidR="00B94664" w:rsidRDefault="00B94664">
      <w:r>
        <w:rPr>
          <w:color w:val="000000"/>
        </w:rPr>
        <w:separator/>
      </w:r>
    </w:p>
  </w:footnote>
  <w:footnote w:type="continuationSeparator" w:id="0">
    <w:p w14:paraId="1FD4CEA6" w14:textId="77777777" w:rsidR="00B94664" w:rsidRDefault="00B94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A748E"/>
    <w:multiLevelType w:val="multilevel"/>
    <w:tmpl w:val="5DEA52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53531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attachedTemplate r:id="rId1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D27"/>
    <w:rsid w:val="0013650A"/>
    <w:rsid w:val="00174F66"/>
    <w:rsid w:val="00260B86"/>
    <w:rsid w:val="002E4EC5"/>
    <w:rsid w:val="003B0D27"/>
    <w:rsid w:val="00444DE6"/>
    <w:rsid w:val="00581AE4"/>
    <w:rsid w:val="0059462C"/>
    <w:rsid w:val="00687D4D"/>
    <w:rsid w:val="0077495D"/>
    <w:rsid w:val="00780665"/>
    <w:rsid w:val="007913F8"/>
    <w:rsid w:val="008329B8"/>
    <w:rsid w:val="008A19D2"/>
    <w:rsid w:val="008E5477"/>
    <w:rsid w:val="00962709"/>
    <w:rsid w:val="009E1178"/>
    <w:rsid w:val="00A81689"/>
    <w:rsid w:val="00A93AE8"/>
    <w:rsid w:val="00B738D5"/>
    <w:rsid w:val="00B94664"/>
    <w:rsid w:val="00BE62D4"/>
    <w:rsid w:val="00CB24B7"/>
    <w:rsid w:val="00D901D1"/>
    <w:rsid w:val="00F750EF"/>
    <w:rsid w:val="00FD632D"/>
    <w:rsid w:val="00FE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C85CB"/>
  <w15:docId w15:val="{E3536AB9-3169-4989-88DE-BC45634F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kern w:val="3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kern w:val="3"/>
    </w:rPr>
  </w:style>
  <w:style w:type="paragraph" w:styleId="a7">
    <w:name w:val="Balloon Text"/>
    <w:basedOn w:val="a"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國立屏東師範學院國民教育研究所</dc:title>
  <dc:subject/>
  <dc:creator>user</dc:creator>
  <cp:lastModifiedBy>彭瑋婕 09180185</cp:lastModifiedBy>
  <cp:revision>3</cp:revision>
  <cp:lastPrinted>2025-12-17T05:39:00Z</cp:lastPrinted>
  <dcterms:created xsi:type="dcterms:W3CDTF">2026-01-30T06:43:00Z</dcterms:created>
  <dcterms:modified xsi:type="dcterms:W3CDTF">2026-01-30T06:45:00Z</dcterms:modified>
</cp:coreProperties>
</file>